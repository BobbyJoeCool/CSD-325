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C7E2" w14:textId="77777777" w:rsidR="00B54BB0" w:rsidRDefault="00D9624D" w:rsidP="00D9624D">
      <w:pPr>
        <w:pStyle w:val="Heading1"/>
        <w:jc w:val="center"/>
      </w:pPr>
      <w:r>
        <w:t xml:space="preserve">Module </w:t>
      </w:r>
      <w:r w:rsidR="000804E3">
        <w:t>6.1</w:t>
      </w:r>
      <w:r>
        <w:t xml:space="preserve"> Discussion</w:t>
      </w:r>
    </w:p>
    <w:p w14:paraId="4BE11C1E" w14:textId="77777777" w:rsidR="00D9624D" w:rsidRDefault="00D9624D" w:rsidP="00D9624D">
      <w:pPr>
        <w:pStyle w:val="Heading2"/>
        <w:rPr>
          <w:rFonts w:eastAsia="Times New Roman"/>
        </w:rPr>
      </w:pPr>
      <w:r>
        <w:rPr>
          <w:rFonts w:eastAsia="Times New Roman"/>
        </w:rPr>
        <w:t xml:space="preserve">Topic: </w:t>
      </w:r>
      <w:r w:rsidR="00490095">
        <w:rPr>
          <w:rFonts w:eastAsia="Times New Roman"/>
        </w:rPr>
        <w:t>Transforming Programming</w:t>
      </w:r>
    </w:p>
    <w:p w14:paraId="16007DD9" w14:textId="77777777" w:rsidR="00D9624D" w:rsidRDefault="00D9624D" w:rsidP="00D9624D">
      <w:pPr>
        <w:pStyle w:val="Heading4"/>
        <w:rPr>
          <w:rFonts w:eastAsia="Times New Roman"/>
        </w:rPr>
      </w:pPr>
      <w:r w:rsidRPr="00D9624D">
        <w:rPr>
          <w:rFonts w:eastAsia="Times New Roman"/>
        </w:rPr>
        <w:t>Why did you select this topic?</w:t>
      </w:r>
    </w:p>
    <w:p w14:paraId="2BE8A43B" w14:textId="77777777" w:rsidR="00490095" w:rsidRDefault="00490095" w:rsidP="00490095">
      <w:pPr>
        <w:ind w:firstLine="720"/>
        <w:jc w:val="both"/>
      </w:pPr>
      <w:r>
        <w:t>I selected this topic mainly because I liked the logic that follows on how to do something.  It reminded me of state math competitions I participated in during high school, where we had relay teams and each of us had a specific function. The first person would be given something to solve, and the second person had to use the first person’s answer to solve theirs, and the third person had to use the second person’s to solve theirs.  For example:</w:t>
      </w:r>
      <w:r>
        <w:br/>
        <w:t>Person 1: 2^2 = x (4)</w:t>
      </w:r>
    </w:p>
    <w:p w14:paraId="16F14055" w14:textId="77777777" w:rsidR="00490095" w:rsidRDefault="00490095" w:rsidP="00490095">
      <w:pPr>
        <w:jc w:val="both"/>
      </w:pPr>
      <w:r>
        <w:t>Person 2: x^x = y (4^4=256)</w:t>
      </w:r>
    </w:p>
    <w:p w14:paraId="403DA8A3" w14:textId="77777777" w:rsidR="00490095" w:rsidRDefault="00490095" w:rsidP="00490095">
      <w:pPr>
        <w:jc w:val="both"/>
      </w:pPr>
      <w:r>
        <w:t>Person 3: y^4 = ans (256^4 =4,294,967,296)</w:t>
      </w:r>
    </w:p>
    <w:p w14:paraId="187B520E" w14:textId="77777777" w:rsidR="00490095" w:rsidRPr="00490095" w:rsidRDefault="00490095" w:rsidP="00490095">
      <w:pPr>
        <w:ind w:firstLine="720"/>
        <w:jc w:val="both"/>
      </w:pPr>
      <w:r>
        <w:t xml:space="preserve">You would write your answer on a small card (about ¼ of an index card) and hand it to the next person in line.  After 3 minutes, the final person in line had an answer, you wrote it down and held it up, and the moderator would collect it.  If it was right, you got 20 points.  After 6 minutes, the same thing applies: if you got it right, you receive 10 points.  This </w:t>
      </w:r>
      <w:r>
        <w:rPr>
          <w:i/>
          <w:iCs/>
        </w:rPr>
        <w:t>pipeline</w:t>
      </w:r>
      <w:r>
        <w:t xml:space="preserve"> of information</w:t>
      </w:r>
      <w:r w:rsidR="00396F52">
        <w:t>,</w:t>
      </w:r>
      <w:r>
        <w:t xml:space="preserve"> where a single number is entered </w:t>
      </w:r>
      <w:r w:rsidR="00396F52">
        <w:t>at</w:t>
      </w:r>
      <w:r>
        <w:t xml:space="preserve"> the front (f(x)=2^2) and is transformed </w:t>
      </w:r>
      <w:r w:rsidR="00396F52">
        <w:t>at</w:t>
      </w:r>
      <w:r>
        <w:t xml:space="preserve"> each step to </w:t>
      </w:r>
      <w:r w:rsidR="00396F52">
        <w:t>yield</w:t>
      </w:r>
      <w:r>
        <w:t xml:space="preserve"> a final answer</w:t>
      </w:r>
      <w:r w:rsidR="00396F52">
        <w:t>,</w:t>
      </w:r>
      <w:r>
        <w:t xml:space="preserve"> is similar to how the pipeline in programming wor</w:t>
      </w:r>
      <w:r w:rsidR="00396F52">
        <w:t>k</w:t>
      </w:r>
      <w:r>
        <w:t>s.</w:t>
      </w:r>
    </w:p>
    <w:p w14:paraId="4E079896" w14:textId="77777777" w:rsidR="00D9624D" w:rsidRDefault="00D9624D" w:rsidP="00D9624D">
      <w:pPr>
        <w:pStyle w:val="Heading4"/>
        <w:rPr>
          <w:rFonts w:eastAsia="Times New Roman"/>
        </w:rPr>
      </w:pPr>
      <w:r w:rsidRPr="00D9624D">
        <w:rPr>
          <w:rFonts w:eastAsia="Times New Roman"/>
        </w:rPr>
        <w:t>Summarize the main points (in your own words) of that topic in three or four sentences.</w:t>
      </w:r>
    </w:p>
    <w:p w14:paraId="1475807F" w14:textId="77777777" w:rsidR="00396F52" w:rsidRDefault="00490095" w:rsidP="00490095">
      <w:pPr>
        <w:jc w:val="both"/>
      </w:pPr>
      <w:r>
        <w:tab/>
        <w:t>Transforming programming involves taking an object or variable and applying sequential transformations to extract the desired information or data from it.  The example in the book</w:t>
      </w:r>
      <w:r w:rsidR="00396F52">
        <w:t xml:space="preserve"> is</w:t>
      </w:r>
      <w:r>
        <w:t xml:space="preserve"> </w:t>
      </w:r>
      <w:r w:rsidR="00396F52">
        <w:t>inputting</w:t>
      </w:r>
      <w:r>
        <w:t xml:space="preserve"> any number of letters </w:t>
      </w:r>
      <w:r w:rsidR="00396F52">
        <w:t xml:space="preserve">and having the program first create a list of all possible permutations of those letters, then find out which of those words exist in the dictionary, then sorting them by number of letters in them, and finally outputting the list.  This would help you make a Scrabble (or, if you are like me, play Words with Friends) by allowing you to input all your tiles and see the words you can make with them. Another example of this is what I discussed above.  That is a pipeline of information that passes from start to finish, transforming the data along the way, until a final output is achieved.  </w:t>
      </w:r>
    </w:p>
    <w:p w14:paraId="7ACF3EFB" w14:textId="77777777" w:rsidR="00396F52" w:rsidRPr="00490095" w:rsidRDefault="00396F52" w:rsidP="00396F52">
      <w:pPr>
        <w:ind w:firstLine="720"/>
        <w:jc w:val="both"/>
      </w:pPr>
      <w:r>
        <w:t xml:space="preserve">Essentially, it involves taking data, a variable, an object, or some other input, and transforming it into a series of steps to obtain the desired output.  </w:t>
      </w:r>
    </w:p>
    <w:p w14:paraId="7BB021E2" w14:textId="77777777" w:rsidR="00D9624D" w:rsidRDefault="00D9624D" w:rsidP="00D9624D">
      <w:pPr>
        <w:pStyle w:val="Heading4"/>
        <w:rPr>
          <w:rFonts w:eastAsia="Times New Roman"/>
        </w:rPr>
      </w:pPr>
      <w:r w:rsidRPr="00D9624D">
        <w:rPr>
          <w:rFonts w:eastAsia="Times New Roman"/>
        </w:rPr>
        <w:lastRenderedPageBreak/>
        <w:t>Find at least one additional resource (video, book, article, website, etc.) that supports your summary. Write an additional 1-2 sentences. Include a link to that resource.</w:t>
      </w:r>
    </w:p>
    <w:p w14:paraId="2F10E14D" w14:textId="77777777" w:rsidR="00F83BEB" w:rsidRPr="00F83BEB" w:rsidRDefault="00F83BEB" w:rsidP="00F83BEB">
      <w:pPr>
        <w:ind w:firstLine="720"/>
        <w:jc w:val="both"/>
      </w:pPr>
      <w:r>
        <w:t>The article “</w:t>
      </w:r>
      <w:r w:rsidRPr="00F83BEB">
        <w:rPr>
          <w:i/>
          <w:iCs/>
        </w:rPr>
        <w:t>Data Transformation in Machine Learning</w:t>
      </w:r>
      <w:r>
        <w:rPr>
          <w:i/>
          <w:iCs/>
        </w:rPr>
        <w:t xml:space="preserve">” </w:t>
      </w:r>
      <w:r w:rsidRPr="00F83BEB">
        <w:t>from</w:t>
      </w:r>
      <w:r>
        <w:t xml:space="preserve"> Geeks for Geeks explains that data transformation is a crucial step in preparing raw, messy datasets for machine learning workflows. It discusses how one must clean, encode, scale, and engineer features so that learning algorithms can effectively train and make accurate predictions. The techniques include handling missing data (through deletion or imputation), identifying and mitigating outliers (via removal or transformation), normalizing or standardizing features to align scales, encoding categorical variables into numerical form, correcting skewed distributions, performing feature engineering, reducing dimensionality, and transforming text data. It also outlines the advantages (improved model performance, better convergence, simplified models) and drawbacks (potential information loss, overfitting, data leakage, increased complexity) of performing the transformation. This ties nicely into writing code. When you transform data before feeding it into a model, you’re essentially implementing what the article describes: cleaning inputs, encoding features, scaling them, and engineering new ones so that your algorithm sees input in the best form. In other words, just as you transform code logic and structure in programming to make it efficient and clear, you transform raw data so the model can “understand” it more effectively.</w:t>
      </w:r>
    </w:p>
    <w:p w14:paraId="35A006BD" w14:textId="77777777" w:rsidR="00D9624D" w:rsidRDefault="00D9624D" w:rsidP="00E36089">
      <w:pPr>
        <w:pStyle w:val="Heading4"/>
      </w:pPr>
    </w:p>
    <w:p w14:paraId="572F4A3D" w14:textId="77777777" w:rsidR="00F83BEB" w:rsidRPr="00F83BEB" w:rsidRDefault="00F83BEB" w:rsidP="00F83BEB">
      <w:r w:rsidRPr="00F83BEB">
        <w:t xml:space="preserve">GeeksforGeeks. (2025, July 23). </w:t>
      </w:r>
      <w:r w:rsidRPr="00F83BEB">
        <w:rPr>
          <w:i/>
          <w:iCs/>
        </w:rPr>
        <w:t>Data transformation in machine learning</w:t>
      </w:r>
      <w:r w:rsidRPr="00F83BEB">
        <w:t xml:space="preserve">. Retrieved from </w:t>
      </w:r>
      <w:hyperlink r:id="rId5" w:tgtFrame="_new" w:history="1">
        <w:r w:rsidRPr="00F83BEB">
          <w:rPr>
            <w:color w:val="0000FF"/>
            <w:u w:val="single"/>
          </w:rPr>
          <w:t>https://www.geeksforgeeks.org/data-transformation-in-machine-learning/</w:t>
        </w:r>
      </w:hyperlink>
    </w:p>
    <w:sectPr w:rsidR="00F83BEB" w:rsidRPr="00F83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D5"/>
    <w:multiLevelType w:val="multilevel"/>
    <w:tmpl w:val="586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0E"/>
    <w:rsid w:val="000804E3"/>
    <w:rsid w:val="00142DF8"/>
    <w:rsid w:val="0020021D"/>
    <w:rsid w:val="00396F52"/>
    <w:rsid w:val="003C55DC"/>
    <w:rsid w:val="003D780E"/>
    <w:rsid w:val="003F54E9"/>
    <w:rsid w:val="00423563"/>
    <w:rsid w:val="00490095"/>
    <w:rsid w:val="0059214D"/>
    <w:rsid w:val="007D6766"/>
    <w:rsid w:val="00846327"/>
    <w:rsid w:val="00927BD1"/>
    <w:rsid w:val="009541C9"/>
    <w:rsid w:val="009661E2"/>
    <w:rsid w:val="00A30DF6"/>
    <w:rsid w:val="00A72B24"/>
    <w:rsid w:val="00B07540"/>
    <w:rsid w:val="00B54BB0"/>
    <w:rsid w:val="00B76BB8"/>
    <w:rsid w:val="00BC3958"/>
    <w:rsid w:val="00C8423B"/>
    <w:rsid w:val="00CC4B57"/>
    <w:rsid w:val="00CF6A09"/>
    <w:rsid w:val="00D14AA1"/>
    <w:rsid w:val="00D9624D"/>
    <w:rsid w:val="00DC55FE"/>
    <w:rsid w:val="00E36089"/>
    <w:rsid w:val="00E4617B"/>
    <w:rsid w:val="00E6480F"/>
    <w:rsid w:val="00E65A0B"/>
    <w:rsid w:val="00EB365C"/>
    <w:rsid w:val="00F36E1D"/>
    <w:rsid w:val="00F83BEB"/>
    <w:rsid w:val="00FA31F5"/>
    <w:rsid w:val="00FC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02220"/>
  <w15:chartTrackingRefBased/>
  <w15:docId w15:val="{3D8E58FA-70F1-9B49-A8A6-90428468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ind w:left="720"/>
      <w:contextualSpacing/>
    </w:pPr>
  </w:style>
  <w:style w:type="character" w:styleId="IntenseEmphasis">
    <w:name w:val="Intense Emphasis"/>
    <w:basedOn w:val="DefaultParagraphFont"/>
    <w:uiPriority w:val="21"/>
    <w:qFormat/>
    <w:rsid w:val="00D9624D"/>
    <w:rPr>
      <w:i/>
      <w:iCs/>
      <w:color w:val="0F4761" w:themeColor="accent1" w:themeShade="BF"/>
    </w:rPr>
  </w:style>
  <w:style w:type="paragraph" w:styleId="IntenseQuote">
    <w:name w:val="Intense Quote"/>
    <w:basedOn w:val="Normal"/>
    <w:next w:val="Normal"/>
    <w:link w:val="IntenseQuoteChar"/>
    <w:uiPriority w:val="30"/>
    <w:qFormat/>
    <w:rsid w:val="00D9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4D"/>
    <w:rPr>
      <w:i/>
      <w:iCs/>
      <w:color w:val="0F4761" w:themeColor="accent1" w:themeShade="BF"/>
    </w:rPr>
  </w:style>
  <w:style w:type="character" w:styleId="IntenseReference">
    <w:name w:val="Intense Reference"/>
    <w:basedOn w:val="DefaultParagraphFont"/>
    <w:uiPriority w:val="32"/>
    <w:qFormat/>
    <w:rsid w:val="00D9624D"/>
    <w:rPr>
      <w:b/>
      <w:bCs/>
      <w:smallCaps/>
      <w:color w:val="0F4761" w:themeColor="accent1" w:themeShade="BF"/>
      <w:spacing w:val="5"/>
    </w:rPr>
  </w:style>
  <w:style w:type="character" w:styleId="Emphasis">
    <w:name w:val="Emphasis"/>
    <w:basedOn w:val="DefaultParagraphFont"/>
    <w:uiPriority w:val="20"/>
    <w:qFormat/>
    <w:rsid w:val="00846327"/>
    <w:rPr>
      <w:i/>
      <w:iCs/>
    </w:rPr>
  </w:style>
  <w:style w:type="character" w:styleId="Hyperlink">
    <w:name w:val="Hyperlink"/>
    <w:basedOn w:val="DefaultParagraphFont"/>
    <w:uiPriority w:val="99"/>
    <w:semiHidden/>
    <w:unhideWhenUsed/>
    <w:rsid w:val="008463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data-transformation-in-machine-learning/?utm_source=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25%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CSD-325 Discussion Template.dotx</Template>
  <TotalTime>0</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2025-11-17T13:36:00Z</dcterms:created>
  <dcterms:modified xsi:type="dcterms:W3CDTF">2025-11-17T13:36:00Z</dcterms:modified>
</cp:coreProperties>
</file>